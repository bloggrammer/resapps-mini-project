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E527B" w14:textId="31640E0A" w:rsidR="00081655" w:rsidRDefault="002A4884" w:rsidP="00CA081D">
      <w:r>
        <w:rPr>
          <w:noProof/>
        </w:rPr>
        <w:drawing>
          <wp:anchor distT="0" distB="0" distL="114300" distR="114300" simplePos="0" relativeHeight="251673600" behindDoc="0" locked="0" layoutInCell="1" allowOverlap="1" wp14:anchorId="0C9A24D7" wp14:editId="7FE40D41">
            <wp:simplePos x="0" y="0"/>
            <wp:positionH relativeFrom="column">
              <wp:posOffset>71755</wp:posOffset>
            </wp:positionH>
            <wp:positionV relativeFrom="paragraph">
              <wp:posOffset>2786380</wp:posOffset>
            </wp:positionV>
            <wp:extent cx="2463800" cy="2978150"/>
            <wp:effectExtent l="0" t="0" r="0" b="0"/>
            <wp:wrapNone/>
            <wp:docPr id="9843105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97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E48D8FF" wp14:editId="65E90014">
                <wp:simplePos x="0" y="0"/>
                <wp:positionH relativeFrom="page">
                  <wp:posOffset>9525</wp:posOffset>
                </wp:positionH>
                <wp:positionV relativeFrom="paragraph">
                  <wp:posOffset>-899795</wp:posOffset>
                </wp:positionV>
                <wp:extent cx="7553325" cy="8305165"/>
                <wp:effectExtent l="0" t="0" r="9525" b="635"/>
                <wp:wrapNone/>
                <wp:docPr id="7" name="Rectangle 7" descr="Gradient from the top left corner to the bottom right corner, blue to green color" title="Gradient Background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325" cy="83051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5000">
                              <a:schemeClr val="accent3"/>
                            </a:gs>
                            <a:gs pos="95000">
                              <a:schemeClr val="accent1"/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B3778" id="Rectangle 7" o:spid="_x0000_s1026" alt="Title: Gradient Background cover - Description: Gradient from the top left corner to the bottom right corner, blue to green color" style="position:absolute;margin-left:.75pt;margin-top:-70.85pt;width:594.75pt;height:653.95pt;z-index:251657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" fillcolor="#e19825 [3206]" stroked="f" strokeweight="1pt">
                <v:fill color2="#a5300f [3204]" rotate="t" angle="45" colors="0 #e19825;3277f #e19825" focus="100%" type="gradient"/>
                <w10:wrap anchorx="page"/>
              </v:rect>
            </w:pict>
          </mc:Fallback>
        </mc:AlternateContent>
      </w:r>
      <w:r w:rsidR="008C2A8E" w:rsidRPr="00CA081D">
        <w:rPr>
          <w:noProof/>
        </w:rPr>
        <mc:AlternateContent>
          <mc:Choice Requires="wps">
            <w:drawing>
              <wp:anchor distT="45720" distB="45720" distL="114300" distR="114300" simplePos="0" relativeHeight="251659775" behindDoc="0" locked="0" layoutInCell="1" allowOverlap="1" wp14:anchorId="6AF574A0" wp14:editId="3CCA989F">
                <wp:simplePos x="0" y="0"/>
                <wp:positionH relativeFrom="page">
                  <wp:posOffset>4819650</wp:posOffset>
                </wp:positionH>
                <wp:positionV relativeFrom="page">
                  <wp:posOffset>7362825</wp:posOffset>
                </wp:positionV>
                <wp:extent cx="3601720" cy="495300"/>
                <wp:effectExtent l="0" t="0" r="0" b="0"/>
                <wp:wrapSquare wrapText="bothSides"/>
                <wp:docPr id="1" name="Text Box 2" title="Author's contact detail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172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2B41A" w14:textId="75D6FD37" w:rsidR="00057DFE" w:rsidRPr="00057DFE" w:rsidRDefault="008C2A8E" w:rsidP="009205EB">
                            <w:pPr>
                              <w:pStyle w:val="Author"/>
                              <w:rPr>
                                <w:sz w:val="36"/>
                              </w:rPr>
                            </w:pPr>
                            <w:r>
                              <w:t>User Guide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F574A0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alt="Title: Author's contact details" style="position:absolute;margin-left:379.5pt;margin-top:579.75pt;width:283.6pt;height:39pt;z-index:25165977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" filled="f" stroked="f">
                <v:textbox>
                  <w:txbxContent>
                    <w:p w14:paraId="3F82B41A" w14:textId="75D6FD37" w:rsidR="00057DFE" w:rsidRPr="00057DFE" w:rsidRDefault="008C2A8E" w:rsidP="009205EB">
                      <w:pPr>
                        <w:pStyle w:val="Author"/>
                        <w:rPr>
                          <w:sz w:val="36"/>
                        </w:rPr>
                      </w:pPr>
                      <w:r>
                        <w:t>User Guide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9205EB" w:rsidRPr="00CA081D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17C020" wp14:editId="077F22A8">
                <wp:simplePos x="0" y="0"/>
                <wp:positionH relativeFrom="margin">
                  <wp:align>left</wp:align>
                </wp:positionH>
                <wp:positionV relativeFrom="page">
                  <wp:posOffset>1428750</wp:posOffset>
                </wp:positionV>
                <wp:extent cx="5368925" cy="159702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159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17829" w14:textId="5A9DA3D8" w:rsidR="00547C2D" w:rsidRPr="009D2D6D" w:rsidRDefault="00A05BD3" w:rsidP="009D2D6D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 w:rsidRPr="00A05BD3">
                              <w:rPr>
                                <w:color w:val="FFFFFF" w:themeColor="background1"/>
                              </w:rPr>
                              <w:t xml:space="preserve">Well </w:t>
                            </w:r>
                            <w:r w:rsidR="00F85C20">
                              <w:rPr>
                                <w:color w:val="FFFFFF" w:themeColor="background1"/>
                              </w:rPr>
                              <w:t>Test interference</w:t>
                            </w:r>
                            <w:r w:rsidRPr="00A05BD3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F85C20">
                              <w:rPr>
                                <w:color w:val="FFFFFF" w:themeColor="background1"/>
                              </w:rPr>
                              <w:t>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7C020" id="_x0000_s1027" type="#_x0000_t202" style="position:absolute;margin-left:0;margin-top:112.5pt;width:422.75pt;height:125.75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" filled="f" stroked="f">
                <v:textbox>
                  <w:txbxContent>
                    <w:p w14:paraId="15217829" w14:textId="5A9DA3D8" w:rsidR="00547C2D" w:rsidRPr="009D2D6D" w:rsidRDefault="00A05BD3" w:rsidP="009D2D6D">
                      <w:pPr>
                        <w:pStyle w:val="Title"/>
                        <w:rPr>
                          <w:color w:val="FFFFFF" w:themeColor="background1"/>
                        </w:rPr>
                      </w:pPr>
                      <w:r w:rsidRPr="00A05BD3">
                        <w:rPr>
                          <w:color w:val="FFFFFF" w:themeColor="background1"/>
                        </w:rPr>
                        <w:t xml:space="preserve">Well </w:t>
                      </w:r>
                      <w:r w:rsidR="00F85C20">
                        <w:rPr>
                          <w:color w:val="FFFFFF" w:themeColor="background1"/>
                        </w:rPr>
                        <w:t>Test interference</w:t>
                      </w:r>
                      <w:r w:rsidRPr="00A05BD3">
                        <w:rPr>
                          <w:color w:val="FFFFFF" w:themeColor="background1"/>
                        </w:rPr>
                        <w:t xml:space="preserve"> </w:t>
                      </w:r>
                      <w:r w:rsidR="00F85C20">
                        <w:rPr>
                          <w:color w:val="FFFFFF" w:themeColor="background1"/>
                        </w:rPr>
                        <w:t>Analysis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A081D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4"/>
          <w:sz w:val="24"/>
          <w:szCs w:val="22"/>
        </w:rPr>
        <w:id w:val="-14157721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C0F34FE" w14:textId="77777777" w:rsidR="00081655" w:rsidRDefault="00081655">
          <w:pPr>
            <w:pStyle w:val="TOCHeading"/>
          </w:pPr>
          <w:r>
            <w:t>Table of Contents</w:t>
          </w:r>
        </w:p>
        <w:p w14:paraId="51BE65A9" w14:textId="7AF9DD60" w:rsidR="00A129F9" w:rsidRDefault="0008165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r>
            <w:rPr>
              <w:color w:val="D55816" w:themeColor="accent2"/>
            </w:rPr>
            <w:fldChar w:fldCharType="begin"/>
          </w:r>
          <w:r>
            <w:instrText xml:space="preserve"> TOC \o "1-3" \h \z \u </w:instrText>
          </w:r>
          <w:r>
            <w:rPr>
              <w:color w:val="D55816" w:themeColor="accent2"/>
            </w:rPr>
            <w:fldChar w:fldCharType="separate"/>
          </w:r>
          <w:hyperlink w:anchor="_Toc161149978" w:history="1">
            <w:r w:rsidR="00A129F9" w:rsidRPr="00167E2C">
              <w:rPr>
                <w:rStyle w:val="Hyperlink"/>
                <w:noProof/>
              </w:rPr>
              <w:t>Program Requirements</w:t>
            </w:r>
            <w:r w:rsidR="00A129F9">
              <w:rPr>
                <w:noProof/>
                <w:webHidden/>
              </w:rPr>
              <w:tab/>
            </w:r>
            <w:r w:rsidR="00A129F9">
              <w:rPr>
                <w:noProof/>
                <w:webHidden/>
              </w:rPr>
              <w:fldChar w:fldCharType="begin"/>
            </w:r>
            <w:r w:rsidR="00A129F9">
              <w:rPr>
                <w:noProof/>
                <w:webHidden/>
              </w:rPr>
              <w:instrText xml:space="preserve"> PAGEREF _Toc161149978 \h </w:instrText>
            </w:r>
            <w:r w:rsidR="00A129F9">
              <w:rPr>
                <w:noProof/>
                <w:webHidden/>
              </w:rPr>
            </w:r>
            <w:r w:rsidR="00A129F9"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2</w:t>
            </w:r>
            <w:r w:rsidR="00A129F9">
              <w:rPr>
                <w:noProof/>
                <w:webHidden/>
              </w:rPr>
              <w:fldChar w:fldCharType="end"/>
            </w:r>
          </w:hyperlink>
        </w:p>
        <w:p w14:paraId="104EEF2C" w14:textId="69DE773E" w:rsidR="00A129F9" w:rsidRDefault="00A129F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79" w:history="1">
            <w:r w:rsidRPr="00167E2C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A183E" w14:textId="65F25731" w:rsidR="00A129F9" w:rsidRDefault="00A129F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80" w:history="1">
            <w:r w:rsidRPr="00167E2C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0D146" w14:textId="51816762" w:rsidR="00A129F9" w:rsidRDefault="00A129F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81" w:history="1">
            <w:r w:rsidRPr="00167E2C">
              <w:rPr>
                <w:rStyle w:val="Hyperlink"/>
                <w:noProof/>
              </w:rPr>
              <w:t>Supported platforms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94099" w14:textId="6DFF035B" w:rsidR="00A129F9" w:rsidRDefault="00A129F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82" w:history="1">
            <w:r w:rsidRPr="00167E2C">
              <w:rPr>
                <w:rStyle w:val="Hyperlink"/>
                <w:noProof/>
              </w:rPr>
              <w:t>Additional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00314" w14:textId="43391E32" w:rsidR="00A129F9" w:rsidRDefault="00A129F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83" w:history="1">
            <w:r w:rsidRPr="00167E2C">
              <w:rPr>
                <w:rStyle w:val="Hyperlink"/>
                <w:noProof/>
              </w:rPr>
              <w:t>running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D369" w14:textId="4C42F53E" w:rsidR="00A129F9" w:rsidRDefault="00A129F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84" w:history="1">
            <w:r w:rsidRPr="00167E2C">
              <w:rPr>
                <w:rStyle w:val="Hyperlink"/>
                <w:noProof/>
              </w:rPr>
              <w:t>App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1F03" w14:textId="541F92DF" w:rsidR="00A129F9" w:rsidRDefault="00A129F9">
          <w:pPr>
            <w:pStyle w:val="TOC2"/>
            <w:rPr>
              <w:rFonts w:asciiTheme="minorHAnsi" w:eastAsiaTheme="minorEastAsia" w:hAnsiTheme="minorHAnsi" w:cstheme="minorBidi"/>
              <w:caps w:val="0"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85" w:history="1">
            <w:r w:rsidRPr="00167E2C">
              <w:rPr>
                <w:rStyle w:val="Hyperlink"/>
              </w:rPr>
              <w:t>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_Toc161149985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3378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4D394F4" w14:textId="23B326D8" w:rsidR="00A129F9" w:rsidRDefault="00A129F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86" w:history="1">
            <w:r w:rsidRPr="00167E2C">
              <w:rPr>
                <w:rStyle w:val="Hyperlink"/>
                <w:noProof/>
              </w:rPr>
              <w:t>data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60678" w14:textId="4FCA38B7" w:rsidR="00A129F9" w:rsidRDefault="00A129F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87" w:history="1">
            <w:r w:rsidRPr="00167E2C">
              <w:rPr>
                <w:rStyle w:val="Hyperlink"/>
                <w:noProof/>
              </w:rPr>
              <w:t>Smooth pressure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2FB6B" w14:textId="2CC95B20" w:rsidR="00A129F9" w:rsidRDefault="00A129F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88" w:history="1">
            <w:r w:rsidRPr="00167E2C">
              <w:rPr>
                <w:rStyle w:val="Hyperlink"/>
                <w:noProof/>
              </w:rPr>
              <w:t>Trend pressure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3F8D5" w14:textId="44B7BD23" w:rsidR="00A129F9" w:rsidRDefault="00A129F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89" w:history="1">
            <w:r w:rsidRPr="00167E2C">
              <w:rPr>
                <w:rStyle w:val="Hyperlink"/>
                <w:noProof/>
              </w:rPr>
              <w:t>App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EFBA" w14:textId="3ED78D56" w:rsidR="00A129F9" w:rsidRDefault="00A129F9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color w:val="auto"/>
              <w:kern w:val="2"/>
              <w:sz w:val="22"/>
              <w:szCs w:val="22"/>
              <w14:ligatures w14:val="standardContextual"/>
            </w:rPr>
          </w:pPr>
          <w:hyperlink w:anchor="_Toc161149990" w:history="1">
            <w:r w:rsidRPr="00167E2C">
              <w:rPr>
                <w:rStyle w:val="Hyperlink"/>
                <w:noProof/>
              </w:rPr>
              <w:t>chart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_Toc161149990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378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23AA9" w14:textId="67727F12" w:rsidR="00081655" w:rsidRDefault="00081655" w:rsidP="00CA290E">
          <w:r>
            <w:rPr>
              <w:b/>
              <w:bCs/>
              <w:noProof/>
            </w:rPr>
            <w:fldChar w:fldCharType="end"/>
          </w:r>
          <w:r w:rsidR="0075582D">
            <w:rPr>
              <w:b/>
              <w:bCs/>
              <w:noProof/>
            </w:rPr>
            <w:t xml:space="preserve"> </w:t>
          </w:r>
        </w:p>
      </w:sdtContent>
    </w:sdt>
    <w:p w14:paraId="70F13471" w14:textId="77777777" w:rsidR="00902F57" w:rsidRDefault="00902F57">
      <w:pPr>
        <w:spacing w:after="160" w:line="259" w:lineRule="auto"/>
      </w:pPr>
    </w:p>
    <w:p w14:paraId="7075D08E" w14:textId="77777777" w:rsidR="00081655" w:rsidRDefault="00081655">
      <w:pPr>
        <w:spacing w:after="160" w:line="259" w:lineRule="auto"/>
      </w:pPr>
      <w:r>
        <w:br w:type="page"/>
      </w:r>
    </w:p>
    <w:p w14:paraId="72CEBB03" w14:textId="77777777" w:rsidR="00CA081D" w:rsidRDefault="00CA081D" w:rsidP="00CA081D"/>
    <w:p w14:paraId="7FE963CA" w14:textId="7AFE2AAA" w:rsidR="000C79EF" w:rsidRPr="00D73C0D" w:rsidRDefault="00460D70" w:rsidP="000C79EF">
      <w:pPr>
        <w:pStyle w:val="Heading1"/>
        <w:rPr>
          <w:rFonts w:eastAsia="Times New Roman"/>
        </w:rPr>
      </w:pPr>
      <w:bookmarkStart w:id="0" w:name="_Toc161149978"/>
      <w:r>
        <w:t>Program Requirements</w:t>
      </w:r>
      <w:bookmarkEnd w:id="0"/>
    </w:p>
    <w:p w14:paraId="38513988" w14:textId="77777777" w:rsidR="00460D70" w:rsidRDefault="00460D70" w:rsidP="001B15FE"/>
    <w:p w14:paraId="290B1789" w14:textId="03B7AC14" w:rsidR="001B15FE" w:rsidRDefault="001B15FE" w:rsidP="001B15FE">
      <w:r w:rsidRPr="001B15FE">
        <w:t>Before installing the application, ensure your system meets the following requirements:</w:t>
      </w:r>
    </w:p>
    <w:p w14:paraId="2DA4E223" w14:textId="6E0805F4" w:rsidR="001B15FE" w:rsidRDefault="001B15FE" w:rsidP="001B15FE">
      <w:pPr>
        <w:pStyle w:val="Heading3"/>
      </w:pPr>
      <w:bookmarkStart w:id="1" w:name="_Toc161149979"/>
      <w:r>
        <w:t>System Requirements</w:t>
      </w:r>
      <w:bookmarkEnd w:id="1"/>
    </w:p>
    <w:p w14:paraId="5E0299E8" w14:textId="77777777" w:rsidR="001B15FE" w:rsidRDefault="001B15FE" w:rsidP="001B15FE">
      <w:pPr>
        <w:pStyle w:val="ListParagraph"/>
        <w:numPr>
          <w:ilvl w:val="0"/>
          <w:numId w:val="8"/>
        </w:numPr>
      </w:pPr>
      <w:r>
        <w:t>Operating System: Windows 10 or later.</w:t>
      </w:r>
    </w:p>
    <w:p w14:paraId="24D742EF" w14:textId="77777777" w:rsidR="001B15FE" w:rsidRDefault="001B15FE" w:rsidP="001B15FE">
      <w:pPr>
        <w:pStyle w:val="ListParagraph"/>
        <w:numPr>
          <w:ilvl w:val="0"/>
          <w:numId w:val="8"/>
        </w:numPr>
      </w:pPr>
      <w:r>
        <w:t>Processor: 1 gigahertz (GHz) or faster processor or System on a Chip (SoC)</w:t>
      </w:r>
    </w:p>
    <w:p w14:paraId="712F99A5" w14:textId="77777777" w:rsidR="001B15FE" w:rsidRDefault="001B15FE" w:rsidP="001B15FE">
      <w:pPr>
        <w:pStyle w:val="ListParagraph"/>
        <w:numPr>
          <w:ilvl w:val="0"/>
          <w:numId w:val="8"/>
        </w:numPr>
      </w:pPr>
      <w:r>
        <w:t>RAM: 1 gigabyte (GB) for 32-bit or 2 GB for 64-bit</w:t>
      </w:r>
    </w:p>
    <w:p w14:paraId="36B30144" w14:textId="7010DFEF" w:rsidR="001B15FE" w:rsidRDefault="001B15FE" w:rsidP="001B15FE">
      <w:pPr>
        <w:pStyle w:val="ListParagraph"/>
        <w:numPr>
          <w:ilvl w:val="0"/>
          <w:numId w:val="8"/>
        </w:numPr>
      </w:pPr>
      <w:r>
        <w:t>Hard Disk Space: Minimum 50 MB of available hard disk space</w:t>
      </w:r>
    </w:p>
    <w:p w14:paraId="2A7BA0A2" w14:textId="77777777" w:rsidR="001B15FE" w:rsidRDefault="001B15FE" w:rsidP="001B15FE">
      <w:pPr>
        <w:pStyle w:val="Heading3"/>
      </w:pPr>
      <w:bookmarkStart w:id="2" w:name="_Toc161149980"/>
      <w:r>
        <w:t>System Requirements</w:t>
      </w:r>
      <w:bookmarkEnd w:id="2"/>
    </w:p>
    <w:p w14:paraId="65CC949B" w14:textId="77777777" w:rsidR="001B15FE" w:rsidRDefault="001B15FE" w:rsidP="001B15FE">
      <w:pPr>
        <w:pStyle w:val="ListParagraph"/>
        <w:numPr>
          <w:ilvl w:val="0"/>
          <w:numId w:val="8"/>
        </w:numPr>
      </w:pPr>
      <w:r>
        <w:t>.NET Runtime: .NET 8 runtime or later. If not already installed, it can be downloaded from the official .NET website.</w:t>
      </w:r>
    </w:p>
    <w:p w14:paraId="39451677" w14:textId="746DDB24" w:rsidR="001B15FE" w:rsidRDefault="001B15FE" w:rsidP="001B15FE">
      <w:pPr>
        <w:pStyle w:val="ListParagraph"/>
        <w:numPr>
          <w:ilvl w:val="0"/>
          <w:numId w:val="8"/>
        </w:numPr>
      </w:pPr>
      <w:r>
        <w:t>Microsoft Visual C++ Redistributable: Required for some dependencies. It can be downloaded from the official Microsoft website.</w:t>
      </w:r>
    </w:p>
    <w:p w14:paraId="41A24902" w14:textId="3EFA6460" w:rsidR="00D26462" w:rsidRDefault="00D26462" w:rsidP="00D26462">
      <w:pPr>
        <w:pStyle w:val="Heading3"/>
      </w:pPr>
      <w:bookmarkStart w:id="3" w:name="_Toc161149981"/>
      <w:r>
        <w:t>Supported platforms</w:t>
      </w:r>
      <w:bookmarkEnd w:id="3"/>
    </w:p>
    <w:p w14:paraId="2320F416" w14:textId="6B081B24" w:rsidR="00D26462" w:rsidRDefault="00D26462" w:rsidP="00D26462">
      <w:pPr>
        <w:pStyle w:val="ListParagraph"/>
        <w:numPr>
          <w:ilvl w:val="0"/>
          <w:numId w:val="8"/>
        </w:numPr>
      </w:pPr>
      <w:r>
        <w:t>The application is designed to run on Windows-based systems only.</w:t>
      </w:r>
    </w:p>
    <w:p w14:paraId="236A5742" w14:textId="4240B334" w:rsidR="00D26462" w:rsidRDefault="00D26462" w:rsidP="00D26462">
      <w:pPr>
        <w:pStyle w:val="ListParagraph"/>
        <w:numPr>
          <w:ilvl w:val="0"/>
          <w:numId w:val="8"/>
        </w:numPr>
      </w:pPr>
      <w:r>
        <w:t>Compatibility with other operating systems or platforms is not guaranteed.</w:t>
      </w:r>
    </w:p>
    <w:p w14:paraId="5B87144E" w14:textId="6094B965" w:rsidR="00460D70" w:rsidRDefault="00460D70" w:rsidP="00460D70">
      <w:pPr>
        <w:pStyle w:val="Heading3"/>
      </w:pPr>
      <w:bookmarkStart w:id="4" w:name="_Toc161149982"/>
      <w:r w:rsidRPr="00460D70">
        <w:t>Additional Notes</w:t>
      </w:r>
      <w:bookmarkEnd w:id="4"/>
    </w:p>
    <w:p w14:paraId="7F981A45" w14:textId="77777777" w:rsidR="00460D70" w:rsidRDefault="00460D70" w:rsidP="00460D70">
      <w:pPr>
        <w:pStyle w:val="ListParagraph"/>
        <w:numPr>
          <w:ilvl w:val="0"/>
          <w:numId w:val="9"/>
        </w:numPr>
      </w:pPr>
      <w:r w:rsidRPr="00460D70">
        <w:rPr>
          <w:b/>
          <w:bCs/>
        </w:rPr>
        <w:t>Permissions:</w:t>
      </w:r>
      <w:r>
        <w:t xml:space="preserve"> Administrator privileges might be required to install the application successfully.</w:t>
      </w:r>
    </w:p>
    <w:p w14:paraId="7DF68BE7" w14:textId="0934D483" w:rsidR="00460D70" w:rsidRPr="001B15FE" w:rsidRDefault="00460D70" w:rsidP="00460D70">
      <w:pPr>
        <w:pStyle w:val="ListParagraph"/>
        <w:numPr>
          <w:ilvl w:val="0"/>
          <w:numId w:val="9"/>
        </w:numPr>
      </w:pPr>
      <w:r w:rsidRPr="00460D70">
        <w:rPr>
          <w:b/>
          <w:bCs/>
        </w:rPr>
        <w:t>Firewall/Antivirus:</w:t>
      </w:r>
      <w:r>
        <w:t xml:space="preserve"> Ensure that your firewall or antivirus software does not block the installation process.</w:t>
      </w:r>
    </w:p>
    <w:p w14:paraId="3A8C6D4B" w14:textId="77777777" w:rsidR="00F85C20" w:rsidRDefault="00F85C20" w:rsidP="00F85C20"/>
    <w:p w14:paraId="13E3C995" w14:textId="77777777" w:rsidR="001D4C00" w:rsidRDefault="001D4C00" w:rsidP="00F85C20"/>
    <w:p w14:paraId="69BDECA2" w14:textId="77777777" w:rsidR="001D4C00" w:rsidRDefault="001D4C00" w:rsidP="00F85C20"/>
    <w:p w14:paraId="50A94B54" w14:textId="77777777" w:rsidR="001D4C00" w:rsidRDefault="001D4C00" w:rsidP="00F85C20"/>
    <w:p w14:paraId="7FE70BDE" w14:textId="77777777" w:rsidR="001D4C00" w:rsidRDefault="001D4C00" w:rsidP="00F85C20"/>
    <w:p w14:paraId="0A4DB9F8" w14:textId="77777777" w:rsidR="001D4C00" w:rsidRDefault="001D4C00" w:rsidP="00F85C20"/>
    <w:p w14:paraId="613C2D22" w14:textId="77777777" w:rsidR="001D4C00" w:rsidRDefault="001D4C00" w:rsidP="00F85C20"/>
    <w:p w14:paraId="769DDEB3" w14:textId="77777777" w:rsidR="001D4C00" w:rsidRDefault="001D4C00" w:rsidP="00F85C20"/>
    <w:p w14:paraId="2EA52D0D" w14:textId="77777777" w:rsidR="001D4C00" w:rsidRDefault="001D4C00" w:rsidP="00F85C20"/>
    <w:p w14:paraId="77CC6FA3" w14:textId="265A2C68" w:rsidR="006B0995" w:rsidRPr="00F85C20" w:rsidRDefault="001D4C00" w:rsidP="006B0995">
      <w:pPr>
        <w:pStyle w:val="Heading1"/>
      </w:pPr>
      <w:bookmarkStart w:id="5" w:name="_Toc161149983"/>
      <w:r>
        <w:lastRenderedPageBreak/>
        <w:t xml:space="preserve">running the </w:t>
      </w:r>
      <w:r w:rsidR="006B0995">
        <w:t>Program</w:t>
      </w:r>
      <w:bookmarkEnd w:id="5"/>
    </w:p>
    <w:p w14:paraId="7B3F2EC1" w14:textId="47FA35BD" w:rsidR="008E6AE2" w:rsidRDefault="001D4C00" w:rsidP="008E6AE2">
      <w:pPr>
        <w:pStyle w:val="ListParagraph"/>
        <w:numPr>
          <w:ilvl w:val="0"/>
          <w:numId w:val="10"/>
        </w:numPr>
        <w:rPr>
          <w:lang w:eastAsia="ja-JP"/>
        </w:rPr>
      </w:pPr>
      <w:r>
        <w:rPr>
          <w:lang w:eastAsia="ja-JP"/>
        </w:rPr>
        <w:t>Unzip the archive</w:t>
      </w:r>
    </w:p>
    <w:p w14:paraId="7DCA129C" w14:textId="221F4B99" w:rsidR="001D4C00" w:rsidRDefault="001D4C00" w:rsidP="008E6AE2">
      <w:pPr>
        <w:pStyle w:val="ListParagraph"/>
        <w:numPr>
          <w:ilvl w:val="0"/>
          <w:numId w:val="10"/>
        </w:numPr>
        <w:rPr>
          <w:lang w:eastAsia="ja-JP"/>
        </w:rPr>
      </w:pPr>
      <w:r>
        <w:rPr>
          <w:lang w:eastAsia="ja-JP"/>
        </w:rPr>
        <w:t>Open the app folder</w:t>
      </w:r>
    </w:p>
    <w:p w14:paraId="6146A9D2" w14:textId="77777777" w:rsidR="001D4C00" w:rsidRDefault="001D4C00" w:rsidP="001D4C00">
      <w:pPr>
        <w:pStyle w:val="ListParagraph"/>
        <w:numPr>
          <w:ilvl w:val="0"/>
          <w:numId w:val="10"/>
        </w:numPr>
        <w:rPr>
          <w:lang w:eastAsia="ja-JP"/>
        </w:rPr>
      </w:pPr>
      <w:r>
        <w:rPr>
          <w:lang w:eastAsia="ja-JP"/>
        </w:rPr>
        <w:t>Double-click on the executable file.</w:t>
      </w:r>
    </w:p>
    <w:p w14:paraId="1EBA0460" w14:textId="77777777" w:rsidR="001D4C00" w:rsidRDefault="001D4C00" w:rsidP="001D4C00">
      <w:pPr>
        <w:pStyle w:val="ListParagraph"/>
        <w:rPr>
          <w:lang w:eastAsia="ja-JP"/>
        </w:rPr>
      </w:pPr>
    </w:p>
    <w:p w14:paraId="2CD8FA58" w14:textId="26FA02C4" w:rsidR="00CF7FFD" w:rsidRDefault="001D4C00" w:rsidP="000C79EF">
      <w:pPr>
        <w:rPr>
          <w:lang w:eastAsia="ja-JP"/>
        </w:rPr>
      </w:pPr>
      <w:r>
        <w:rPr>
          <w:noProof/>
        </w:rPr>
        <w:drawing>
          <wp:inline distT="0" distB="0" distL="0" distR="0" wp14:anchorId="6048E5DA" wp14:editId="072BDB84">
            <wp:extent cx="5760720" cy="4567555"/>
            <wp:effectExtent l="38100" t="38100" r="30480" b="42545"/>
            <wp:docPr id="175937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72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75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25E95" w14:textId="57BA82E9" w:rsidR="00C32044" w:rsidRDefault="00C32044" w:rsidP="000C79EF">
      <w:pPr>
        <w:rPr>
          <w:lang w:eastAsia="ja-JP"/>
        </w:rPr>
      </w:pPr>
    </w:p>
    <w:p w14:paraId="2A6E214F" w14:textId="6FACC3D6" w:rsidR="008E6AE2" w:rsidRDefault="008E6AE2" w:rsidP="000C79EF">
      <w:pPr>
        <w:rPr>
          <w:lang w:eastAsia="ja-JP"/>
        </w:rPr>
      </w:pPr>
    </w:p>
    <w:p w14:paraId="4D960E5A" w14:textId="1CF1481E" w:rsidR="00A7114F" w:rsidRDefault="00FC24FA" w:rsidP="001D4C00">
      <w:pPr>
        <w:pStyle w:val="IntenseQuote"/>
      </w:pPr>
      <w:r>
        <w:t xml:space="preserve">Fig. 1. </w:t>
      </w:r>
      <w:r w:rsidR="001D4C00">
        <w:t>App executable file</w:t>
      </w:r>
      <w:r>
        <w:t>.</w:t>
      </w:r>
    </w:p>
    <w:p w14:paraId="668B1934" w14:textId="77777777" w:rsidR="00A7114F" w:rsidRDefault="00A7114F" w:rsidP="00CF7FFD"/>
    <w:p w14:paraId="142F4836" w14:textId="77777777" w:rsidR="00E7259D" w:rsidRDefault="00E7259D" w:rsidP="00CF7FFD"/>
    <w:p w14:paraId="017AAC39" w14:textId="77777777" w:rsidR="00E7259D" w:rsidRDefault="00E7259D" w:rsidP="00CF7FFD"/>
    <w:p w14:paraId="258C02ED" w14:textId="77777777" w:rsidR="00E7259D" w:rsidRDefault="00E7259D" w:rsidP="00CF7FFD"/>
    <w:p w14:paraId="7A7A8319" w14:textId="77777777" w:rsidR="00E7259D" w:rsidRDefault="00E7259D" w:rsidP="00CF7FFD"/>
    <w:p w14:paraId="43A90023" w14:textId="77777777" w:rsidR="00E7259D" w:rsidRDefault="00E7259D" w:rsidP="00CF7FFD"/>
    <w:p w14:paraId="023590F2" w14:textId="77777777" w:rsidR="00E7259D" w:rsidRDefault="00E7259D" w:rsidP="00CF7FFD"/>
    <w:p w14:paraId="79B0E4B2" w14:textId="77777777" w:rsidR="00E7259D" w:rsidRDefault="00E7259D" w:rsidP="00CF7FFD"/>
    <w:p w14:paraId="1ABE68C3" w14:textId="77777777" w:rsidR="00E7259D" w:rsidRDefault="00E7259D" w:rsidP="00CF7FFD"/>
    <w:p w14:paraId="4742937B" w14:textId="6A897A95" w:rsidR="00A7114F" w:rsidRPr="00CF7FFD" w:rsidRDefault="00A7114F" w:rsidP="00A7114F">
      <w:pPr>
        <w:pStyle w:val="Heading1"/>
      </w:pPr>
      <w:bookmarkStart w:id="6" w:name="_Toc161149984"/>
      <w:r>
        <w:t>App Usage</w:t>
      </w:r>
      <w:bookmarkEnd w:id="6"/>
    </w:p>
    <w:p w14:paraId="62974CE1" w14:textId="5FC2FE47" w:rsidR="00081655" w:rsidRDefault="00A7114F" w:rsidP="00081655">
      <w:pPr>
        <w:pStyle w:val="Heading2"/>
        <w:rPr>
          <w:rStyle w:val="Heading2Char"/>
        </w:rPr>
      </w:pPr>
      <w:bookmarkStart w:id="7" w:name="_Toc161149985"/>
      <w:r>
        <w:rPr>
          <w:rStyle w:val="Heading2Char"/>
        </w:rPr>
        <w:t>Features</w:t>
      </w:r>
      <w:bookmarkEnd w:id="7"/>
    </w:p>
    <w:p w14:paraId="616D488D" w14:textId="1495C136" w:rsidR="00081655" w:rsidRDefault="00A7114F" w:rsidP="00081655">
      <w:pPr>
        <w:rPr>
          <w:spacing w:val="-2"/>
        </w:rPr>
      </w:pPr>
      <w:r>
        <w:rPr>
          <w:spacing w:val="-2"/>
        </w:rPr>
        <w:t xml:space="preserve">The app comprises of </w:t>
      </w:r>
      <w:r w:rsidR="008E6AE2">
        <w:rPr>
          <w:spacing w:val="-2"/>
        </w:rPr>
        <w:t>3</w:t>
      </w:r>
      <w:r>
        <w:rPr>
          <w:spacing w:val="-2"/>
        </w:rPr>
        <w:t xml:space="preserve"> features for data entry, analysis and visualization</w:t>
      </w:r>
    </w:p>
    <w:p w14:paraId="42C549F5" w14:textId="4937A38C" w:rsidR="00C32044" w:rsidRPr="00081655" w:rsidRDefault="004103E9" w:rsidP="00081655">
      <w:pPr>
        <w:rPr>
          <w:spacing w:val="-2"/>
        </w:rPr>
      </w:pPr>
      <w:r w:rsidRPr="004103E9">
        <w:rPr>
          <w:noProof/>
          <w:spacing w:val="-2"/>
        </w:rPr>
        <w:drawing>
          <wp:inline distT="0" distB="0" distL="0" distR="0" wp14:anchorId="768A1164" wp14:editId="589CD78E">
            <wp:extent cx="5760720" cy="3020060"/>
            <wp:effectExtent l="19050" t="19050" r="11430" b="27940"/>
            <wp:docPr id="201920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03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482B7" w14:textId="4699F826" w:rsidR="00081655" w:rsidRDefault="00FC24FA" w:rsidP="00FC24FA">
      <w:pPr>
        <w:pStyle w:val="IntenseQuote"/>
      </w:pPr>
      <w:r>
        <w:t xml:space="preserve">Fig. </w:t>
      </w:r>
      <w:r w:rsidR="001D4C00">
        <w:t>2</w:t>
      </w:r>
      <w:r>
        <w:t xml:space="preserve">. </w:t>
      </w:r>
      <w:r w:rsidR="00E7259D">
        <w:t>App features</w:t>
      </w:r>
    </w:p>
    <w:p w14:paraId="03F3647A" w14:textId="6D2921EE" w:rsidR="003D0D8C" w:rsidRDefault="0055562C" w:rsidP="003D0D8C">
      <w:pPr>
        <w:pStyle w:val="Heading3"/>
      </w:pPr>
      <w:bookmarkStart w:id="8" w:name="_Toc161149986"/>
      <w:r>
        <w:t>data import</w:t>
      </w:r>
      <w:bookmarkEnd w:id="8"/>
    </w:p>
    <w:p w14:paraId="30B30793" w14:textId="3265DDB0" w:rsidR="003D0D8C" w:rsidRDefault="003D0D8C" w:rsidP="003D0D8C">
      <w:r>
        <w:t>This feature allows user to</w:t>
      </w:r>
      <w:r w:rsidR="004103E9">
        <w:t xml:space="preserve"> import or</w:t>
      </w:r>
      <w:r>
        <w:t xml:space="preserve"> enter </w:t>
      </w:r>
      <w:r w:rsidR="004103E9">
        <w:t>well test information</w:t>
      </w:r>
      <w:r w:rsidR="0055562C">
        <w:t xml:space="preserve"> and observed pressure data</w:t>
      </w:r>
      <w:r>
        <w:t>.</w:t>
      </w:r>
    </w:p>
    <w:p w14:paraId="38838DD2" w14:textId="747D50AA" w:rsidR="003D0D8C" w:rsidRDefault="0055562C" w:rsidP="003D0D8C">
      <w:r>
        <w:rPr>
          <w:noProof/>
        </w:rPr>
        <w:lastRenderedPageBreak/>
        <w:drawing>
          <wp:inline distT="0" distB="0" distL="0" distR="0" wp14:anchorId="068C8DA3" wp14:editId="02798472">
            <wp:extent cx="5760720" cy="3024505"/>
            <wp:effectExtent l="38100" t="38100" r="30480" b="42545"/>
            <wp:docPr id="58006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64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B2365" w14:textId="524DBD7E" w:rsidR="0055562C" w:rsidRDefault="0055562C" w:rsidP="003D0D8C">
      <w:r>
        <w:rPr>
          <w:noProof/>
        </w:rPr>
        <w:drawing>
          <wp:inline distT="0" distB="0" distL="0" distR="0" wp14:anchorId="0B6B607F" wp14:editId="1DB46309">
            <wp:extent cx="5760720" cy="3023235"/>
            <wp:effectExtent l="38100" t="38100" r="30480" b="43815"/>
            <wp:docPr id="59008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84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11D5C" w14:textId="7A422128" w:rsidR="003D0D8C" w:rsidRDefault="003D0D8C" w:rsidP="003D0D8C">
      <w:pPr>
        <w:pStyle w:val="IntenseQuote"/>
      </w:pPr>
      <w:r>
        <w:t xml:space="preserve">Fig. </w:t>
      </w:r>
      <w:r w:rsidR="001D4C00">
        <w:t>3</w:t>
      </w:r>
      <w:r>
        <w:t xml:space="preserve">. </w:t>
      </w:r>
      <w:r w:rsidR="004103E9">
        <w:t>Test</w:t>
      </w:r>
      <w:r>
        <w:t xml:space="preserve"> Info</w:t>
      </w:r>
    </w:p>
    <w:p w14:paraId="3A08BEFB" w14:textId="01568254" w:rsidR="003D0D8C" w:rsidRDefault="004103E9" w:rsidP="009C2639">
      <w:pPr>
        <w:pStyle w:val="Heading3"/>
      </w:pPr>
      <w:bookmarkStart w:id="9" w:name="_Toc161149987"/>
      <w:r>
        <w:t>Smooth pressure</w:t>
      </w:r>
      <w:bookmarkEnd w:id="9"/>
    </w:p>
    <w:p w14:paraId="4C3BE264" w14:textId="40970E91" w:rsidR="003D0D8C" w:rsidRDefault="003D0D8C" w:rsidP="003D0D8C">
      <w:r>
        <w:t xml:space="preserve">This feature </w:t>
      </w:r>
      <w:r w:rsidR="004103E9">
        <w:t>provide option to smoothen the observed pressure</w:t>
      </w:r>
      <w:r>
        <w:t>.</w:t>
      </w:r>
    </w:p>
    <w:p w14:paraId="13BF00A6" w14:textId="239F55A5" w:rsidR="001C0AC4" w:rsidRDefault="0055562C" w:rsidP="003D0D8C">
      <w:r>
        <w:rPr>
          <w:noProof/>
        </w:rPr>
        <w:lastRenderedPageBreak/>
        <w:drawing>
          <wp:inline distT="0" distB="0" distL="0" distR="0" wp14:anchorId="32A56AAB" wp14:editId="7F996EDA">
            <wp:extent cx="5760720" cy="3028950"/>
            <wp:effectExtent l="0" t="0" r="0" b="0"/>
            <wp:docPr id="6993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4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ACBC" w14:textId="30939DE9" w:rsidR="001C0AC4" w:rsidRDefault="001C0AC4" w:rsidP="001C0AC4">
      <w:pPr>
        <w:pStyle w:val="IntenseQuote"/>
      </w:pPr>
      <w:r>
        <w:t xml:space="preserve">Fig. </w:t>
      </w:r>
      <w:r w:rsidR="001D4C00">
        <w:t>4</w:t>
      </w:r>
      <w:r>
        <w:t xml:space="preserve">. </w:t>
      </w:r>
      <w:r w:rsidR="004103E9">
        <w:t>Smooth Pressure</w:t>
      </w:r>
    </w:p>
    <w:p w14:paraId="36D25D79" w14:textId="77777777" w:rsidR="0055562C" w:rsidRPr="0055562C" w:rsidRDefault="0055562C" w:rsidP="0055562C"/>
    <w:p w14:paraId="563F0640" w14:textId="100E4704" w:rsidR="0055562C" w:rsidRDefault="0055562C" w:rsidP="0055562C">
      <w:pPr>
        <w:pStyle w:val="Heading3"/>
      </w:pPr>
      <w:bookmarkStart w:id="10" w:name="_Toc161149988"/>
      <w:r>
        <w:t>Trend pressure</w:t>
      </w:r>
      <w:bookmarkEnd w:id="10"/>
    </w:p>
    <w:p w14:paraId="4ADFBB30" w14:textId="2118897E" w:rsidR="0055562C" w:rsidRDefault="0055562C" w:rsidP="0055562C">
      <w:r>
        <w:t>This feature provide option to calculate linear trend of the smoothen pressure vs time series between a given time range (Start and End time of test).</w:t>
      </w:r>
    </w:p>
    <w:p w14:paraId="79F8AE2C" w14:textId="47A6A964" w:rsidR="0055562C" w:rsidRDefault="0055562C" w:rsidP="0055562C">
      <w:r>
        <w:rPr>
          <w:noProof/>
        </w:rPr>
        <w:drawing>
          <wp:inline distT="0" distB="0" distL="0" distR="0" wp14:anchorId="5FBD3CAA" wp14:editId="547DE861">
            <wp:extent cx="5760720" cy="3030855"/>
            <wp:effectExtent l="38100" t="38100" r="30480" b="36195"/>
            <wp:docPr id="200826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637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AB07E" w14:textId="77777777" w:rsidR="001C0AC4" w:rsidRDefault="001C0AC4" w:rsidP="003D0D8C"/>
    <w:p w14:paraId="1C819DBF" w14:textId="54B9FBB5" w:rsidR="0055562C" w:rsidRDefault="0055562C" w:rsidP="0055562C">
      <w:pPr>
        <w:pStyle w:val="IntenseQuote"/>
      </w:pPr>
      <w:r>
        <w:lastRenderedPageBreak/>
        <w:t xml:space="preserve">Fig. </w:t>
      </w:r>
      <w:r w:rsidR="001D4C00">
        <w:t>5</w:t>
      </w:r>
      <w:r>
        <w:t>. Pressure vs Time 24 hours before test</w:t>
      </w:r>
    </w:p>
    <w:p w14:paraId="14C797D7" w14:textId="34315302" w:rsidR="001C0AC4" w:rsidRDefault="0055562C" w:rsidP="001C0AC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34A501C" wp14:editId="31FBCFFB">
            <wp:extent cx="5760720" cy="3020060"/>
            <wp:effectExtent l="38100" t="38100" r="30480" b="46990"/>
            <wp:docPr id="35116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679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D9FA2" w14:textId="04BCD550" w:rsidR="001C0AC4" w:rsidRDefault="001C0AC4" w:rsidP="001C0AC4">
      <w:pPr>
        <w:pStyle w:val="IntenseQuote"/>
      </w:pPr>
      <w:r>
        <w:t xml:space="preserve">Fig. </w:t>
      </w:r>
      <w:r w:rsidR="001D4C00">
        <w:t>6</w:t>
      </w:r>
      <w:r>
        <w:t xml:space="preserve">. </w:t>
      </w:r>
      <w:r w:rsidR="0055562C">
        <w:t>Linear Trend and Detrended Data</w:t>
      </w:r>
    </w:p>
    <w:p w14:paraId="719AD982" w14:textId="4EB24199" w:rsidR="000C20D1" w:rsidRDefault="000C20D1" w:rsidP="000C20D1">
      <w:pPr>
        <w:pStyle w:val="Heading3"/>
      </w:pPr>
      <w:bookmarkStart w:id="11" w:name="_Toc161149989"/>
      <w:r>
        <w:t>App Options</w:t>
      </w:r>
      <w:bookmarkEnd w:id="11"/>
    </w:p>
    <w:p w14:paraId="5C974C02" w14:textId="71084AC7" w:rsidR="000C20D1" w:rsidRDefault="000C20D1" w:rsidP="000C20D1">
      <w:r>
        <w:t>This</w:t>
      </w:r>
      <w:r w:rsidR="00A1607A">
        <w:t xml:space="preserve"> comprises of features that allow the user to create a new analysis, import previous analysis, export analysis results, save the results to the database and exit the application.</w:t>
      </w:r>
    </w:p>
    <w:p w14:paraId="6D38E532" w14:textId="77777777" w:rsidR="001C0AC4" w:rsidRDefault="001C0AC4" w:rsidP="003D0D8C">
      <w:pPr>
        <w:rPr>
          <w:noProof/>
        </w:rPr>
      </w:pPr>
    </w:p>
    <w:p w14:paraId="33D4566D" w14:textId="6A51D475" w:rsidR="001C0AC4" w:rsidRDefault="000C20D1" w:rsidP="001C0AC4">
      <w:pPr>
        <w:jc w:val="center"/>
        <w:rPr>
          <w:noProof/>
        </w:rPr>
      </w:pPr>
      <w:r w:rsidRPr="000C20D1">
        <w:rPr>
          <w:noProof/>
        </w:rPr>
        <w:lastRenderedPageBreak/>
        <w:drawing>
          <wp:inline distT="0" distB="0" distL="0" distR="0" wp14:anchorId="60508CA1" wp14:editId="7EA09382">
            <wp:extent cx="3010320" cy="4277322"/>
            <wp:effectExtent l="38100" t="38100" r="38100" b="47625"/>
            <wp:docPr id="14546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4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27732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26551" w14:textId="28873AC6" w:rsidR="001C0AC4" w:rsidRDefault="001C0AC4" w:rsidP="001C0AC4">
      <w:pPr>
        <w:pStyle w:val="IntenseQuote"/>
      </w:pPr>
      <w:r>
        <w:t xml:space="preserve">Fig. </w:t>
      </w:r>
      <w:r w:rsidR="001D4C00">
        <w:t>7</w:t>
      </w:r>
      <w:r>
        <w:t xml:space="preserve">. </w:t>
      </w:r>
      <w:r w:rsidR="000C20D1">
        <w:t>App Options</w:t>
      </w:r>
    </w:p>
    <w:p w14:paraId="161A9568" w14:textId="0CEEA64C" w:rsidR="001C0AC4" w:rsidRDefault="00A97513" w:rsidP="003D0D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6E6516" wp14:editId="52CEF177">
            <wp:extent cx="3009900" cy="4524375"/>
            <wp:effectExtent l="38100" t="38100" r="38100" b="47625"/>
            <wp:docPr id="101131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7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243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0149" w14:textId="50EE15DD" w:rsidR="001C0AC4" w:rsidRDefault="009418DE" w:rsidP="001C0AC4">
      <w:pPr>
        <w:jc w:val="center"/>
      </w:pPr>
      <w:r>
        <w:rPr>
          <w:noProof/>
        </w:rPr>
        <w:lastRenderedPageBreak/>
        <w:drawing>
          <wp:inline distT="0" distB="0" distL="0" distR="0" wp14:anchorId="58C994C7" wp14:editId="18FD8C38">
            <wp:extent cx="5760720" cy="4324985"/>
            <wp:effectExtent l="38100" t="38100" r="30480" b="37465"/>
            <wp:docPr id="211171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13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32625" w14:textId="34FD8D66" w:rsidR="001C0AC4" w:rsidRDefault="001C0AC4" w:rsidP="001C0AC4">
      <w:pPr>
        <w:pStyle w:val="IntenseQuote"/>
      </w:pPr>
      <w:r>
        <w:t>Fig.</w:t>
      </w:r>
      <w:r w:rsidR="005363A2">
        <w:t xml:space="preserve"> </w:t>
      </w:r>
      <w:r w:rsidR="001D4C00">
        <w:t>8</w:t>
      </w:r>
      <w:r>
        <w:t xml:space="preserve">. </w:t>
      </w:r>
      <w:r w:rsidR="009418DE">
        <w:t>SQLite Database</w:t>
      </w:r>
    </w:p>
    <w:p w14:paraId="6A3F40BB" w14:textId="77777777" w:rsidR="001C0AC4" w:rsidRDefault="001C0AC4" w:rsidP="003D0D8C"/>
    <w:p w14:paraId="7735AC74" w14:textId="23237EF4" w:rsidR="009C2639" w:rsidRDefault="007758F6" w:rsidP="009C2639">
      <w:pPr>
        <w:pStyle w:val="Heading3"/>
      </w:pPr>
      <w:bookmarkStart w:id="12" w:name="_Toc161149990"/>
      <w:r>
        <w:t>chart</w:t>
      </w:r>
      <w:r w:rsidR="00DD3E1A">
        <w:t xml:space="preserve"> visualization</w:t>
      </w:r>
      <w:bookmarkEnd w:id="12"/>
    </w:p>
    <w:p w14:paraId="5BFDB46F" w14:textId="243711DC" w:rsidR="009C2639" w:rsidRDefault="009C2639" w:rsidP="009C2639">
      <w:r>
        <w:t xml:space="preserve">This feature allows user to </w:t>
      </w:r>
      <w:r w:rsidR="00DD3E1A">
        <w:t>visualize data in a graphical format</w:t>
      </w:r>
      <w:r>
        <w:t>:</w:t>
      </w:r>
    </w:p>
    <w:p w14:paraId="7C476045" w14:textId="599F2E2E" w:rsidR="009C2639" w:rsidRDefault="00DD3E1A" w:rsidP="009C2639">
      <w:pPr>
        <w:pStyle w:val="ListParagraph"/>
        <w:numPr>
          <w:ilvl w:val="0"/>
          <w:numId w:val="6"/>
        </w:numPr>
      </w:pPr>
      <w:r>
        <w:t>Observed Data</w:t>
      </w:r>
    </w:p>
    <w:p w14:paraId="3ADB9FE5" w14:textId="239B6D77" w:rsidR="009C2639" w:rsidRDefault="00DD3E1A" w:rsidP="009C2639">
      <w:pPr>
        <w:pStyle w:val="ListParagraph"/>
        <w:numPr>
          <w:ilvl w:val="0"/>
          <w:numId w:val="6"/>
        </w:numPr>
      </w:pPr>
      <w:r>
        <w:t>Smoothen Data</w:t>
      </w:r>
    </w:p>
    <w:p w14:paraId="6BFF851F" w14:textId="0C4D8B55" w:rsidR="009C2639" w:rsidRDefault="00DD3E1A" w:rsidP="009C2639">
      <w:pPr>
        <w:pStyle w:val="ListParagraph"/>
        <w:numPr>
          <w:ilvl w:val="0"/>
          <w:numId w:val="6"/>
        </w:numPr>
      </w:pPr>
      <w:r>
        <w:t>Trended Data</w:t>
      </w:r>
    </w:p>
    <w:p w14:paraId="7D1E009E" w14:textId="6606F01F" w:rsidR="009C2639" w:rsidRDefault="00DD3E1A" w:rsidP="009C2639">
      <w:pPr>
        <w:pStyle w:val="ListParagraph"/>
        <w:numPr>
          <w:ilvl w:val="0"/>
          <w:numId w:val="6"/>
        </w:numPr>
      </w:pPr>
      <w:r>
        <w:t>Detrended Data</w:t>
      </w:r>
    </w:p>
    <w:p w14:paraId="62468138" w14:textId="61ECE64B" w:rsidR="00BA1EC5" w:rsidRDefault="009954DF" w:rsidP="00BA1EC5">
      <w:r>
        <w:rPr>
          <w:noProof/>
        </w:rPr>
        <w:lastRenderedPageBreak/>
        <w:drawing>
          <wp:inline distT="0" distB="0" distL="0" distR="0" wp14:anchorId="584BC827" wp14:editId="3941D8FE">
            <wp:extent cx="5760720" cy="3416935"/>
            <wp:effectExtent l="38100" t="38100" r="30480" b="31115"/>
            <wp:docPr id="212436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672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9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EEA2A" w14:textId="4CD5CE31" w:rsidR="00BA1EC5" w:rsidRDefault="00BA1EC5" w:rsidP="00BA1EC5">
      <w:pPr>
        <w:pStyle w:val="IntenseQuote"/>
      </w:pPr>
      <w:r>
        <w:t xml:space="preserve">Fig. </w:t>
      </w:r>
      <w:r w:rsidR="001D4C00">
        <w:t>9</w:t>
      </w:r>
      <w:r>
        <w:t xml:space="preserve">. </w:t>
      </w:r>
      <w:r w:rsidR="005363A2">
        <w:t>Observed Pressure Chart</w:t>
      </w:r>
    </w:p>
    <w:p w14:paraId="3204C6B2" w14:textId="77777777" w:rsidR="009C2639" w:rsidRPr="009C2639" w:rsidRDefault="009C2639" w:rsidP="009C2639"/>
    <w:p w14:paraId="373ECC8D" w14:textId="50061124" w:rsidR="00A03132" w:rsidRDefault="00A03132" w:rsidP="00A03132">
      <w:r>
        <w:br/>
      </w:r>
      <w:r w:rsidR="007758F6">
        <w:rPr>
          <w:noProof/>
        </w:rPr>
        <w:drawing>
          <wp:inline distT="0" distB="0" distL="0" distR="0" wp14:anchorId="13CC8552" wp14:editId="56ACED81">
            <wp:extent cx="5760720" cy="3008630"/>
            <wp:effectExtent l="38100" t="38100" r="30480" b="39370"/>
            <wp:docPr id="8208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5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20A7B5" w14:textId="3C17DC20" w:rsidR="00A03132" w:rsidRDefault="00A03132" w:rsidP="00A03132">
      <w:pPr>
        <w:pStyle w:val="IntenseQuote"/>
      </w:pPr>
      <w:r>
        <w:t xml:space="preserve">Fig. </w:t>
      </w:r>
      <w:r w:rsidR="00837B54">
        <w:t>10</w:t>
      </w:r>
      <w:r>
        <w:t xml:space="preserve">. </w:t>
      </w:r>
      <w:r w:rsidR="00521AB4">
        <w:t>Smoothen Pressure Data</w:t>
      </w:r>
    </w:p>
    <w:p w14:paraId="19C3D861" w14:textId="1859AEDF" w:rsidR="00753F0E" w:rsidRDefault="00521AB4" w:rsidP="00B82A9F">
      <w:r>
        <w:rPr>
          <w:noProof/>
        </w:rPr>
        <w:lastRenderedPageBreak/>
        <w:drawing>
          <wp:inline distT="0" distB="0" distL="0" distR="0" wp14:anchorId="439662E0" wp14:editId="7E0299B0">
            <wp:extent cx="5760720" cy="2993390"/>
            <wp:effectExtent l="38100" t="38100" r="30480" b="35560"/>
            <wp:docPr id="3739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46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B24F7" w14:textId="011ED3D8" w:rsidR="00753F0E" w:rsidRDefault="00753F0E" w:rsidP="00753F0E">
      <w:pPr>
        <w:pStyle w:val="IntenseQuote"/>
      </w:pPr>
      <w:r>
        <w:t xml:space="preserve">Fig. </w:t>
      </w:r>
      <w:r w:rsidR="00837B54">
        <w:t>11</w:t>
      </w:r>
      <w:r>
        <w:t xml:space="preserve">. </w:t>
      </w:r>
      <w:r w:rsidR="00521AB4">
        <w:t>Trended and Detrended Data</w:t>
      </w:r>
    </w:p>
    <w:sectPr w:rsidR="00753F0E" w:rsidSect="00554EF7">
      <w:footerReference w:type="default" r:id="rId22"/>
      <w:pgSz w:w="11906" w:h="16838"/>
      <w:pgMar w:top="1417" w:right="1417" w:bottom="1417" w:left="1417" w:header="708" w:footer="708" w:gutter="0"/>
      <w:pgNumType w:start="0"/>
      <w:cols w:space="34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AA0356" w14:textId="77777777" w:rsidR="00554EF7" w:rsidRDefault="00554EF7" w:rsidP="00817887">
      <w:pPr>
        <w:spacing w:after="0" w:line="240" w:lineRule="auto"/>
      </w:pPr>
      <w:r>
        <w:separator/>
      </w:r>
    </w:p>
  </w:endnote>
  <w:endnote w:type="continuationSeparator" w:id="0">
    <w:p w14:paraId="24E88742" w14:textId="77777777" w:rsidR="00554EF7" w:rsidRDefault="00554EF7" w:rsidP="00817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E3C4E5" w14:textId="77777777" w:rsidR="00F11780" w:rsidRDefault="00F11780">
    <w:pPr>
      <w:pStyle w:val="Footer"/>
    </w:pPr>
    <w:r>
      <w:rPr>
        <w:noProof/>
      </w:rPr>
      <mc:AlternateContent>
        <mc:Choice Requires="wps">
          <w:drawing>
            <wp:inline distT="0" distB="0" distL="0" distR="0" wp14:anchorId="758BAA36" wp14:editId="0A0DBFD3">
              <wp:extent cx="360000" cy="360000"/>
              <wp:effectExtent l="0" t="0" r="2540" b="2540"/>
              <wp:docPr id="5" name="Text Box 2" title="Footer page number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360000" cy="360000"/>
                      </a:xfrm>
                      <a:prstGeom prst="ellipse">
                        <a:avLst/>
                      </a:prstGeom>
                      <a:solidFill>
                        <a:schemeClr val="tx2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8F59B97" w14:textId="77777777" w:rsidR="00F11780" w:rsidRDefault="00F11780" w:rsidP="00F1178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758BAA36" id="Text Box 2" o:spid="_x0000_s1028" alt="Title: Footer page number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" fillcolor="#323232 [3215]" stroked="f">
              <v:stroke joinstyle="miter"/>
              <o:lock v:ext="edit" aspectratio="t"/>
              <v:textbox>
                <w:txbxContent>
                  <w:p w14:paraId="08F59B97" w14:textId="77777777" w:rsidR="00F11780" w:rsidRDefault="00F11780" w:rsidP="00F1178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  <w:p w14:paraId="33056D31" w14:textId="77777777" w:rsidR="00817887" w:rsidRDefault="008178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245A1E" w14:textId="77777777" w:rsidR="00554EF7" w:rsidRDefault="00554EF7" w:rsidP="00817887">
      <w:pPr>
        <w:spacing w:after="0" w:line="240" w:lineRule="auto"/>
      </w:pPr>
      <w:r>
        <w:separator/>
      </w:r>
    </w:p>
  </w:footnote>
  <w:footnote w:type="continuationSeparator" w:id="0">
    <w:p w14:paraId="39A312F3" w14:textId="77777777" w:rsidR="00554EF7" w:rsidRDefault="00554EF7" w:rsidP="00817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CD06E222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color w:val="521807" w:themeColor="accent1" w:themeShade="80"/>
      </w:rPr>
    </w:lvl>
  </w:abstractNum>
  <w:abstractNum w:abstractNumId="1" w15:restartNumberingAfterBreak="0">
    <w:nsid w:val="08596FB4"/>
    <w:multiLevelType w:val="hybridMultilevel"/>
    <w:tmpl w:val="06A64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20CDE"/>
    <w:multiLevelType w:val="hybridMultilevel"/>
    <w:tmpl w:val="AE64E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0F286E"/>
    <w:multiLevelType w:val="hybridMultilevel"/>
    <w:tmpl w:val="77240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C6589"/>
    <w:multiLevelType w:val="hybridMultilevel"/>
    <w:tmpl w:val="07AC9E60"/>
    <w:lvl w:ilvl="0" w:tplc="6BA63D82">
      <w:start w:val="1"/>
      <w:numFmt w:val="bullet"/>
      <w:pStyle w:val="List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5" w15:restartNumberingAfterBreak="0">
    <w:nsid w:val="36BF6CF4"/>
    <w:multiLevelType w:val="hybridMultilevel"/>
    <w:tmpl w:val="3E9EC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7288F"/>
    <w:multiLevelType w:val="hybridMultilevel"/>
    <w:tmpl w:val="569E7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5B1EBC"/>
    <w:multiLevelType w:val="hybridMultilevel"/>
    <w:tmpl w:val="1CF08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762D9"/>
    <w:multiLevelType w:val="hybridMultilevel"/>
    <w:tmpl w:val="EE76E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66794">
    <w:abstractNumId w:val="0"/>
  </w:num>
  <w:num w:numId="2" w16cid:durableId="1418863120">
    <w:abstractNumId w:val="0"/>
    <w:lvlOverride w:ilvl="0">
      <w:startOverride w:val="1"/>
    </w:lvlOverride>
  </w:num>
  <w:num w:numId="3" w16cid:durableId="1057095737">
    <w:abstractNumId w:val="4"/>
  </w:num>
  <w:num w:numId="4" w16cid:durableId="995457890">
    <w:abstractNumId w:val="7"/>
  </w:num>
  <w:num w:numId="5" w16cid:durableId="1659266934">
    <w:abstractNumId w:val="1"/>
  </w:num>
  <w:num w:numId="6" w16cid:durableId="1767577715">
    <w:abstractNumId w:val="3"/>
  </w:num>
  <w:num w:numId="7" w16cid:durableId="723211040">
    <w:abstractNumId w:val="5"/>
  </w:num>
  <w:num w:numId="8" w16cid:durableId="749274134">
    <w:abstractNumId w:val="6"/>
  </w:num>
  <w:num w:numId="9" w16cid:durableId="640158953">
    <w:abstractNumId w:val="2"/>
  </w:num>
  <w:num w:numId="10" w16cid:durableId="10484547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removePersonalInformation/>
  <w:removeDateAndTim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E37"/>
    <w:rsid w:val="00010E75"/>
    <w:rsid w:val="00020915"/>
    <w:rsid w:val="00046E11"/>
    <w:rsid w:val="000578E4"/>
    <w:rsid w:val="00057DFE"/>
    <w:rsid w:val="00081655"/>
    <w:rsid w:val="000C20D1"/>
    <w:rsid w:val="000C79EF"/>
    <w:rsid w:val="000E6712"/>
    <w:rsid w:val="00102A8F"/>
    <w:rsid w:val="00130307"/>
    <w:rsid w:val="001421B9"/>
    <w:rsid w:val="00157EC1"/>
    <w:rsid w:val="001617BD"/>
    <w:rsid w:val="0017082F"/>
    <w:rsid w:val="0017190D"/>
    <w:rsid w:val="001A3404"/>
    <w:rsid w:val="001A5546"/>
    <w:rsid w:val="001B15FE"/>
    <w:rsid w:val="001C0AC4"/>
    <w:rsid w:val="001D4C00"/>
    <w:rsid w:val="00215DA3"/>
    <w:rsid w:val="00222489"/>
    <w:rsid w:val="0024506D"/>
    <w:rsid w:val="00294E51"/>
    <w:rsid w:val="002A4884"/>
    <w:rsid w:val="002C7CDB"/>
    <w:rsid w:val="002F3056"/>
    <w:rsid w:val="00310AE9"/>
    <w:rsid w:val="00384975"/>
    <w:rsid w:val="003D0D8C"/>
    <w:rsid w:val="004103E9"/>
    <w:rsid w:val="00411E43"/>
    <w:rsid w:val="00446189"/>
    <w:rsid w:val="00460D70"/>
    <w:rsid w:val="00460F19"/>
    <w:rsid w:val="004E4E37"/>
    <w:rsid w:val="004F0844"/>
    <w:rsid w:val="0052170B"/>
    <w:rsid w:val="00521AB4"/>
    <w:rsid w:val="005363A2"/>
    <w:rsid w:val="00547C2D"/>
    <w:rsid w:val="005515D8"/>
    <w:rsid w:val="00554EF7"/>
    <w:rsid w:val="0055562C"/>
    <w:rsid w:val="0056438A"/>
    <w:rsid w:val="005C6619"/>
    <w:rsid w:val="005C7A90"/>
    <w:rsid w:val="006504F7"/>
    <w:rsid w:val="00683EC9"/>
    <w:rsid w:val="006B0995"/>
    <w:rsid w:val="006B2D9E"/>
    <w:rsid w:val="006D1CC4"/>
    <w:rsid w:val="006E41CA"/>
    <w:rsid w:val="007007D6"/>
    <w:rsid w:val="00753F0E"/>
    <w:rsid w:val="0075582D"/>
    <w:rsid w:val="0075596A"/>
    <w:rsid w:val="007758F6"/>
    <w:rsid w:val="007765B0"/>
    <w:rsid w:val="007B7B3C"/>
    <w:rsid w:val="007E2F9F"/>
    <w:rsid w:val="007F12A5"/>
    <w:rsid w:val="007F4B51"/>
    <w:rsid w:val="00817887"/>
    <w:rsid w:val="00822527"/>
    <w:rsid w:val="00837B54"/>
    <w:rsid w:val="008403CE"/>
    <w:rsid w:val="00874222"/>
    <w:rsid w:val="008C2A8E"/>
    <w:rsid w:val="008C30FE"/>
    <w:rsid w:val="008E6AE2"/>
    <w:rsid w:val="00902F57"/>
    <w:rsid w:val="009205EB"/>
    <w:rsid w:val="009418DE"/>
    <w:rsid w:val="00990DE7"/>
    <w:rsid w:val="009954DF"/>
    <w:rsid w:val="009B3C74"/>
    <w:rsid w:val="009C2639"/>
    <w:rsid w:val="009D2D6D"/>
    <w:rsid w:val="009D3651"/>
    <w:rsid w:val="00A03132"/>
    <w:rsid w:val="00A05BD3"/>
    <w:rsid w:val="00A129F9"/>
    <w:rsid w:val="00A1607A"/>
    <w:rsid w:val="00A362D9"/>
    <w:rsid w:val="00A5101C"/>
    <w:rsid w:val="00A7114F"/>
    <w:rsid w:val="00A716D6"/>
    <w:rsid w:val="00A97513"/>
    <w:rsid w:val="00AB0FE1"/>
    <w:rsid w:val="00AC0775"/>
    <w:rsid w:val="00AD28DC"/>
    <w:rsid w:val="00AE2CD7"/>
    <w:rsid w:val="00B15BD7"/>
    <w:rsid w:val="00B2305F"/>
    <w:rsid w:val="00B27F94"/>
    <w:rsid w:val="00B55BDF"/>
    <w:rsid w:val="00B75C6E"/>
    <w:rsid w:val="00B82A9F"/>
    <w:rsid w:val="00BA1EC5"/>
    <w:rsid w:val="00BC4137"/>
    <w:rsid w:val="00BE4774"/>
    <w:rsid w:val="00C24DE2"/>
    <w:rsid w:val="00C32044"/>
    <w:rsid w:val="00C43781"/>
    <w:rsid w:val="00C82B0F"/>
    <w:rsid w:val="00CA081D"/>
    <w:rsid w:val="00CA290E"/>
    <w:rsid w:val="00CC0507"/>
    <w:rsid w:val="00CF7FFD"/>
    <w:rsid w:val="00D12F2C"/>
    <w:rsid w:val="00D26462"/>
    <w:rsid w:val="00D33883"/>
    <w:rsid w:val="00D97E62"/>
    <w:rsid w:val="00DD1094"/>
    <w:rsid w:val="00DD128E"/>
    <w:rsid w:val="00DD3E1A"/>
    <w:rsid w:val="00DE08D5"/>
    <w:rsid w:val="00DE77F6"/>
    <w:rsid w:val="00DF086C"/>
    <w:rsid w:val="00DF299C"/>
    <w:rsid w:val="00E10053"/>
    <w:rsid w:val="00E42944"/>
    <w:rsid w:val="00E477D5"/>
    <w:rsid w:val="00E545D2"/>
    <w:rsid w:val="00E7259D"/>
    <w:rsid w:val="00E82A64"/>
    <w:rsid w:val="00E86301"/>
    <w:rsid w:val="00E93C39"/>
    <w:rsid w:val="00EA65DF"/>
    <w:rsid w:val="00EE11DA"/>
    <w:rsid w:val="00F11780"/>
    <w:rsid w:val="00F33782"/>
    <w:rsid w:val="00F35DFC"/>
    <w:rsid w:val="00F401D4"/>
    <w:rsid w:val="00F85C20"/>
    <w:rsid w:val="00F86437"/>
    <w:rsid w:val="00F942AA"/>
    <w:rsid w:val="00FA4B1D"/>
    <w:rsid w:val="00FB0694"/>
    <w:rsid w:val="00FC24FA"/>
    <w:rsid w:val="00FC3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7E8B0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0D1"/>
    <w:pPr>
      <w:spacing w:after="120" w:line="288" w:lineRule="auto"/>
    </w:pPr>
    <w:rPr>
      <w:kern w:val="24"/>
      <w:sz w:val="24"/>
      <w:lang w:val="en-US"/>
    </w:rPr>
  </w:style>
  <w:style w:type="paragraph" w:styleId="Heading1">
    <w:name w:val="heading 1"/>
    <w:basedOn w:val="Title"/>
    <w:next w:val="Normal"/>
    <w:link w:val="Heading1Char"/>
    <w:uiPriority w:val="9"/>
    <w:qFormat/>
    <w:rsid w:val="00E477D5"/>
    <w:pPr>
      <w:keepNext/>
      <w:keepLines/>
      <w:shd w:val="clear" w:color="auto" w:fill="E19825" w:themeFill="accent3"/>
      <w:spacing w:before="360" w:after="60"/>
      <w:outlineLvl w:val="0"/>
    </w:pPr>
    <w:rPr>
      <w:b w:val="0"/>
      <w:color w:val="FFFFFF" w:themeColor="background1"/>
      <w:sz w:val="4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477D5"/>
    <w:pPr>
      <w:shd w:val="clear" w:color="auto" w:fill="auto"/>
      <w:outlineLvl w:val="1"/>
    </w:pPr>
    <w:rPr>
      <w:color w:val="E19825" w:themeColor="accent3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77D5"/>
    <w:pPr>
      <w:keepNext/>
      <w:keepLines/>
      <w:spacing w:line="240" w:lineRule="auto"/>
      <w:outlineLvl w:val="2"/>
    </w:pPr>
    <w:rPr>
      <w:rFonts w:ascii="Gill Sans MT" w:eastAsiaTheme="majorEastAsia" w:hAnsi="Gill Sans MT" w:cstheme="majorBidi"/>
      <w:b/>
      <w:caps/>
      <w:color w:val="E19825" w:themeColor="accent3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DE77F6"/>
    <w:p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rsid w:val="00DE77F6"/>
    <w:p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DE77F6"/>
    <w:p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DE77F6"/>
    <w:pPr>
      <w:outlineLvl w:val="6"/>
    </w:p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C050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7D5"/>
    <w:rPr>
      <w:rFonts w:asciiTheme="majorHAnsi" w:eastAsiaTheme="majorEastAsia" w:hAnsiTheme="majorHAnsi" w:cstheme="majorBidi"/>
      <w:caps/>
      <w:color w:val="FFFFFF" w:themeColor="background1"/>
      <w:kern w:val="24"/>
      <w:sz w:val="48"/>
      <w:szCs w:val="32"/>
      <w:shd w:val="clear" w:color="auto" w:fill="E19825" w:themeFill="accent3"/>
      <w:lang w:val="en-US"/>
    </w:rPr>
  </w:style>
  <w:style w:type="paragraph" w:styleId="NormalWeb">
    <w:name w:val="Normal (Web)"/>
    <w:basedOn w:val="Normal"/>
    <w:uiPriority w:val="99"/>
    <w:unhideWhenUsed/>
    <w:rsid w:val="00564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o-RO"/>
    </w:rPr>
  </w:style>
  <w:style w:type="paragraph" w:styleId="NoSpacing">
    <w:name w:val="No Spacing"/>
    <w:link w:val="NoSpacingChar"/>
    <w:uiPriority w:val="1"/>
    <w:qFormat/>
    <w:rsid w:val="0056438A"/>
    <w:pPr>
      <w:spacing w:after="0" w:line="240" w:lineRule="auto"/>
    </w:pPr>
    <w:rPr>
      <w:kern w:val="24"/>
      <w:sz w:val="24"/>
    </w:rPr>
  </w:style>
  <w:style w:type="paragraph" w:styleId="Title">
    <w:name w:val="Title"/>
    <w:next w:val="Normal"/>
    <w:link w:val="TitleChar"/>
    <w:uiPriority w:val="10"/>
    <w:qFormat/>
    <w:rsid w:val="009D2D6D"/>
    <w:pPr>
      <w:spacing w:after="0" w:line="240" w:lineRule="auto"/>
    </w:pPr>
    <w:rPr>
      <w:rFonts w:asciiTheme="majorHAnsi" w:eastAsiaTheme="majorEastAsia" w:hAnsiTheme="majorHAnsi" w:cstheme="majorBidi"/>
      <w:b/>
      <w:caps/>
      <w:kern w:val="24"/>
      <w:sz w:val="7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D2D6D"/>
    <w:rPr>
      <w:rFonts w:asciiTheme="majorHAnsi" w:eastAsiaTheme="majorEastAsia" w:hAnsiTheme="majorHAnsi" w:cstheme="majorBidi"/>
      <w:b/>
      <w:caps/>
      <w:kern w:val="24"/>
      <w:sz w:val="7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477D5"/>
    <w:rPr>
      <w:rFonts w:asciiTheme="majorHAnsi" w:eastAsiaTheme="majorEastAsia" w:hAnsiTheme="majorHAnsi" w:cstheme="majorBidi"/>
      <w:caps/>
      <w:color w:val="E19825" w:themeColor="accent3"/>
      <w:kern w:val="24"/>
      <w:sz w:val="3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477D5"/>
    <w:rPr>
      <w:rFonts w:ascii="Gill Sans MT" w:eastAsiaTheme="majorEastAsia" w:hAnsi="Gill Sans MT" w:cstheme="majorBidi"/>
      <w:b/>
      <w:caps/>
      <w:color w:val="E19825" w:themeColor="accent3"/>
      <w:kern w:val="24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E77F6"/>
    <w:rPr>
      <w:rFonts w:asciiTheme="majorHAnsi" w:eastAsiaTheme="majorEastAsia" w:hAnsiTheme="majorHAnsi" w:cstheme="majorBidi"/>
      <w:b/>
      <w:caps/>
      <w:color w:val="7F5F52" w:themeColor="accent5"/>
      <w:kern w:val="24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DE77F6"/>
    <w:rPr>
      <w:rFonts w:asciiTheme="majorHAnsi" w:eastAsiaTheme="majorEastAsia" w:hAnsiTheme="majorHAnsi" w:cstheme="majorBidi"/>
      <w:b/>
      <w:caps/>
      <w:color w:val="7F5F52" w:themeColor="accent5"/>
      <w:kern w:val="24"/>
      <w:sz w:val="24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4F7"/>
    <w:pPr>
      <w:numPr>
        <w:ilvl w:val="1"/>
      </w:numPr>
      <w:spacing w:after="0"/>
      <w:ind w:firstLine="567"/>
    </w:pPr>
    <w:rPr>
      <w:rFonts w:eastAsiaTheme="minorEastAsia"/>
      <w:color w:val="595959" w:themeColor="text1" w:themeTint="A6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6504F7"/>
    <w:rPr>
      <w:rFonts w:eastAsiaTheme="minorEastAsia"/>
      <w:color w:val="595959" w:themeColor="text1" w:themeTint="A6"/>
      <w:spacing w:val="15"/>
      <w:kern w:val="24"/>
      <w:sz w:val="36"/>
    </w:rPr>
  </w:style>
  <w:style w:type="character" w:styleId="SubtleEmphasis">
    <w:name w:val="Subtle Emphasis"/>
    <w:basedOn w:val="DefaultParagraphFont"/>
    <w:uiPriority w:val="19"/>
    <w:qFormat/>
    <w:rsid w:val="006504F7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504F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477D5"/>
    <w:rPr>
      <w:i/>
      <w:iCs/>
      <w:color w:val="B27D49" w:themeColor="accent6"/>
    </w:rPr>
  </w:style>
  <w:style w:type="paragraph" w:customStyle="1" w:styleId="Author">
    <w:name w:val="Author"/>
    <w:basedOn w:val="Normal"/>
    <w:qFormat/>
    <w:rsid w:val="009205EB"/>
    <w:pPr>
      <w:spacing w:after="0"/>
    </w:pPr>
    <w:rPr>
      <w:color w:val="FFFFFF" w:themeColor="background1"/>
      <w:sz w:val="48"/>
    </w:rPr>
  </w:style>
  <w:style w:type="character" w:customStyle="1" w:styleId="NoSpacingChar">
    <w:name w:val="No Spacing Char"/>
    <w:basedOn w:val="DefaultParagraphFont"/>
    <w:link w:val="NoSpacing"/>
    <w:uiPriority w:val="1"/>
    <w:rsid w:val="00CA081D"/>
    <w:rPr>
      <w:kern w:val="24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205EB"/>
    <w:pPr>
      <w:spacing w:before="240" w:after="0" w:line="259" w:lineRule="auto"/>
      <w:outlineLvl w:val="9"/>
    </w:pPr>
    <w:rPr>
      <w:caps w:val="0"/>
      <w:kern w:val="0"/>
    </w:rPr>
  </w:style>
  <w:style w:type="paragraph" w:styleId="TOC1">
    <w:name w:val="toc 1"/>
    <w:basedOn w:val="Heading2"/>
    <w:next w:val="Normal"/>
    <w:autoRedefine/>
    <w:uiPriority w:val="39"/>
    <w:unhideWhenUsed/>
    <w:rsid w:val="00817887"/>
    <w:pPr>
      <w:spacing w:before="240" w:after="120"/>
    </w:pPr>
  </w:style>
  <w:style w:type="character" w:styleId="Hyperlink">
    <w:name w:val="Hyperlink"/>
    <w:basedOn w:val="DefaultParagraphFont"/>
    <w:uiPriority w:val="99"/>
    <w:unhideWhenUsed/>
    <w:rsid w:val="002C7CDB"/>
    <w:rPr>
      <w:color w:val="6B9F25" w:themeColor="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DE77F6"/>
    <w:rPr>
      <w:rFonts w:asciiTheme="majorHAnsi" w:eastAsiaTheme="majorEastAsia" w:hAnsiTheme="majorHAnsi" w:cstheme="majorBidi"/>
      <w:b/>
      <w:caps/>
      <w:color w:val="7F5F52" w:themeColor="accent5"/>
      <w:kern w:val="24"/>
      <w:sz w:val="24"/>
      <w:szCs w:val="24"/>
      <w:lang w:val="en-US"/>
    </w:rPr>
  </w:style>
  <w:style w:type="paragraph" w:styleId="TOC2">
    <w:name w:val="toc 2"/>
    <w:basedOn w:val="Heading3"/>
    <w:next w:val="Normal"/>
    <w:autoRedefine/>
    <w:uiPriority w:val="39"/>
    <w:unhideWhenUsed/>
    <w:rsid w:val="00081655"/>
    <w:pPr>
      <w:tabs>
        <w:tab w:val="right" w:leader="dot" w:pos="9062"/>
      </w:tabs>
      <w:ind w:left="284"/>
    </w:pPr>
    <w:rPr>
      <w:b w:val="0"/>
      <w:noProof/>
    </w:rPr>
  </w:style>
  <w:style w:type="paragraph" w:styleId="TOC3">
    <w:name w:val="toc 3"/>
    <w:basedOn w:val="Heading3"/>
    <w:next w:val="Normal"/>
    <w:autoRedefine/>
    <w:uiPriority w:val="39"/>
    <w:unhideWhenUsed/>
    <w:rsid w:val="00446189"/>
    <w:pPr>
      <w:ind w:left="567"/>
    </w:pPr>
  </w:style>
  <w:style w:type="paragraph" w:styleId="Header">
    <w:name w:val="header"/>
    <w:basedOn w:val="Normal"/>
    <w:link w:val="HeaderChar"/>
    <w:uiPriority w:val="99"/>
    <w:unhideWhenUsed/>
    <w:rsid w:val="008178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887"/>
    <w:rPr>
      <w:kern w:val="24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11780"/>
    <w:pPr>
      <w:tabs>
        <w:tab w:val="center" w:pos="4536"/>
        <w:tab w:val="right" w:pos="9072"/>
      </w:tabs>
      <w:spacing w:after="0" w:line="240" w:lineRule="auto"/>
      <w:jc w:val="center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sid w:val="00F11780"/>
    <w:rPr>
      <w:color w:val="FFFFFF" w:themeColor="background1"/>
      <w:kern w:val="24"/>
      <w:sz w:val="24"/>
      <w:lang w:val="en-US"/>
    </w:rPr>
  </w:style>
  <w:style w:type="paragraph" w:styleId="ListBullet">
    <w:name w:val="List Bullet"/>
    <w:basedOn w:val="Normal"/>
    <w:uiPriority w:val="11"/>
    <w:qFormat/>
    <w:rsid w:val="00C24DE2"/>
    <w:pPr>
      <w:numPr>
        <w:numId w:val="3"/>
      </w:numPr>
      <w:spacing w:before="120" w:after="0"/>
      <w:ind w:left="568" w:hanging="284"/>
    </w:pPr>
    <w:rPr>
      <w:rFonts w:eastAsiaTheme="minorEastAsia"/>
      <w:kern w:val="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DE77F6"/>
    <w:rPr>
      <w:rFonts w:asciiTheme="majorHAnsi" w:eastAsiaTheme="majorEastAsia" w:hAnsiTheme="majorHAnsi" w:cstheme="majorBidi"/>
      <w:b/>
      <w:caps/>
      <w:color w:val="7F5F52" w:themeColor="accent5"/>
      <w:kern w:val="24"/>
      <w:sz w:val="24"/>
      <w:szCs w:val="24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222"/>
    <w:pPr>
      <w:pBdr>
        <w:top w:val="single" w:sz="4" w:space="10" w:color="B27D49" w:themeColor="accent6"/>
        <w:bottom w:val="single" w:sz="4" w:space="1" w:color="B27D49" w:themeColor="accent6"/>
      </w:pBdr>
      <w:spacing w:before="360" w:after="360"/>
      <w:ind w:left="567" w:right="2835"/>
      <w:jc w:val="center"/>
    </w:pPr>
    <w:rPr>
      <w:i/>
      <w:iCs/>
      <w:color w:val="B27D49" w:themeColor="accent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222"/>
    <w:rPr>
      <w:i/>
      <w:iCs/>
      <w:color w:val="B27D49" w:themeColor="accent6"/>
      <w:kern w:val="24"/>
      <w:sz w:val="24"/>
      <w:lang w:val="en-US"/>
    </w:rPr>
  </w:style>
  <w:style w:type="character" w:styleId="IntenseReference">
    <w:name w:val="Intense Reference"/>
    <w:basedOn w:val="DefaultParagraphFont"/>
    <w:uiPriority w:val="32"/>
    <w:qFormat/>
    <w:rsid w:val="00E477D5"/>
    <w:rPr>
      <w:b/>
      <w:bCs/>
      <w:smallCaps/>
      <w:color w:val="B27D49" w:themeColor="accent6"/>
      <w:spacing w:val="5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D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E2"/>
    <w:rPr>
      <w:rFonts w:ascii="Segoe UI" w:hAnsi="Segoe UI" w:cs="Segoe UI"/>
      <w:kern w:val="24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BC4137"/>
    <w:pPr>
      <w:ind w:left="720"/>
      <w:contextualSpacing/>
    </w:pPr>
  </w:style>
  <w:style w:type="table" w:styleId="TableGrid">
    <w:name w:val="Table Grid"/>
    <w:basedOn w:val="TableNormal"/>
    <w:uiPriority w:val="39"/>
    <w:rsid w:val="00E72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8Char">
    <w:name w:val="Heading 8 Char"/>
    <w:basedOn w:val="DefaultParagraphFont"/>
    <w:link w:val="Heading8"/>
    <w:uiPriority w:val="9"/>
    <w:rsid w:val="00CC0507"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hn.ansa\AppData\Roaming\Microsoft\Templates\School%20report%20with%203D%20models.dotx" TargetMode="External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Dino PPT">
      <a:majorFont>
        <a:latin typeface="Gill Sans MT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BC536-4A90-40A6-A728-9C6F6B629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School report with 3D models.dotx</Template>
  <TotalTime>0</TotalTime>
  <Pages>1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2020-02-27T11:40:00Z</dcterms:created>
  <dcterms:modified xsi:type="dcterms:W3CDTF">2024-03-12T14:33:00Z</dcterms:modified>
</cp:coreProperties>
</file>